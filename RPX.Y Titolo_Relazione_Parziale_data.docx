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7110" w:rsidR="00A265D6" w:rsidP="00A265D6" w:rsidRDefault="00A265D6" w14:paraId="1C580B53" w14:textId="77777777">
      <w:pPr>
        <w:spacing w:line="360" w:lineRule="auto"/>
        <w:jc w:val="center"/>
        <w:rPr>
          <w:rFonts w:asciiTheme="minorHAnsi" w:hAnsiTheme="minorHAnsi"/>
          <w:b/>
          <w:caps/>
          <w:sz w:val="44"/>
        </w:rPr>
      </w:pPr>
    </w:p>
    <w:p w:rsidRPr="008B7110" w:rsidR="00A265D6" w:rsidP="00A265D6" w:rsidRDefault="00A265D6" w14:paraId="295B76C0" w14:textId="1018BFC7">
      <w:pPr>
        <w:spacing w:line="360" w:lineRule="auto"/>
        <w:jc w:val="center"/>
        <w:rPr>
          <w:rFonts w:asciiTheme="minorHAnsi" w:hAnsiTheme="minorHAnsi"/>
          <w:b/>
          <w:caps/>
          <w:sz w:val="44"/>
        </w:rPr>
      </w:pPr>
    </w:p>
    <w:p w:rsidRPr="008B7110" w:rsidR="003C64CC" w:rsidP="00A265D6" w:rsidRDefault="003C64CC" w14:paraId="2081E780" w14:textId="77777777">
      <w:pPr>
        <w:spacing w:line="360" w:lineRule="auto"/>
        <w:jc w:val="center"/>
        <w:rPr>
          <w:rFonts w:asciiTheme="minorHAnsi" w:hAnsiTheme="minorHAnsi"/>
          <w:b/>
          <w:caps/>
          <w:sz w:val="44"/>
        </w:rPr>
      </w:pPr>
    </w:p>
    <w:p w:rsidRPr="008B7110" w:rsidR="00A265D6" w:rsidP="00A265D6" w:rsidRDefault="00A265D6" w14:paraId="2DA1F45C" w14:textId="77777777">
      <w:pPr>
        <w:spacing w:line="360" w:lineRule="auto"/>
        <w:jc w:val="center"/>
        <w:rPr>
          <w:rFonts w:asciiTheme="minorHAnsi" w:hAnsiTheme="minorHAnsi"/>
          <w:b/>
          <w:caps/>
          <w:sz w:val="44"/>
        </w:rPr>
      </w:pPr>
    </w:p>
    <w:p w:rsidRPr="008B7110" w:rsidR="003C64CC" w:rsidP="00A265D6" w:rsidRDefault="003C64CC" w14:paraId="30067E77" w14:textId="77777777">
      <w:pPr>
        <w:spacing w:line="360" w:lineRule="auto"/>
        <w:jc w:val="center"/>
        <w:rPr>
          <w:rFonts w:asciiTheme="minorHAnsi" w:hAnsiTheme="minorHAnsi"/>
          <w:b/>
          <w:caps/>
          <w:sz w:val="44"/>
        </w:rPr>
      </w:pPr>
    </w:p>
    <w:p w:rsidRPr="00F560E0" w:rsidR="00A265D6" w:rsidP="23A1DAF1" w:rsidRDefault="006C6D64" w14:paraId="7E02FF58" w14:textId="0CEBC6ED">
      <w:pPr>
        <w:spacing w:line="360" w:lineRule="auto"/>
        <w:jc w:val="center"/>
        <w:rPr>
          <w:rFonts w:asciiTheme="minorHAnsi" w:hAnsiTheme="minorHAnsi"/>
          <w:b/>
          <w:bCs/>
          <w:caps/>
          <w:color w:val="024C41"/>
          <w:sz w:val="72"/>
          <w:szCs w:val="56"/>
        </w:rPr>
      </w:pPr>
      <w:r w:rsidRPr="00F560E0">
        <w:rPr>
          <w:rFonts w:asciiTheme="minorHAnsi" w:hAnsiTheme="minorHAnsi"/>
          <w:b/>
          <w:bCs/>
          <w:caps/>
          <w:color w:val="024C41"/>
          <w:sz w:val="72"/>
          <w:szCs w:val="56"/>
        </w:rPr>
        <w:t>Titolo relazione</w:t>
      </w:r>
    </w:p>
    <w:p w:rsidRPr="00F560E0" w:rsidR="23A1DAF1" w:rsidP="23A1DAF1" w:rsidRDefault="00002427" w14:paraId="67411CDB" w14:textId="40AB4836">
      <w:pPr>
        <w:jc w:val="center"/>
        <w:rPr>
          <w:rFonts w:ascii="Calibri" w:hAnsi="Calibri" w:eastAsia="Calibri" w:cs="Calibri"/>
          <w:b/>
          <w:color w:val="00A98E"/>
          <w:sz w:val="40"/>
          <w:szCs w:val="40"/>
        </w:rPr>
      </w:pPr>
      <w:r w:rsidRPr="00F560E0">
        <w:rPr>
          <w:rFonts w:ascii="Calibri" w:hAnsi="Calibri" w:eastAsia="Calibri" w:cs="Calibri"/>
          <w:b/>
          <w:color w:val="00A98E"/>
          <w:sz w:val="40"/>
          <w:szCs w:val="40"/>
        </w:rPr>
        <w:t>Relazione Parziale</w:t>
      </w:r>
      <w:r w:rsidRPr="00F560E0" w:rsidR="23A1DAF1">
        <w:rPr>
          <w:rFonts w:ascii="Calibri" w:hAnsi="Calibri" w:eastAsia="Calibri" w:cs="Calibri"/>
          <w:b/>
          <w:color w:val="00A98E"/>
          <w:sz w:val="40"/>
          <w:szCs w:val="40"/>
        </w:rPr>
        <w:t xml:space="preserve"> N</w:t>
      </w:r>
      <w:r w:rsidRPr="00F560E0">
        <w:rPr>
          <w:rFonts w:ascii="Calibri" w:hAnsi="Calibri" w:eastAsia="Calibri" w:cs="Calibri"/>
          <w:b/>
          <w:color w:val="00A98E"/>
          <w:sz w:val="40"/>
          <w:szCs w:val="40"/>
        </w:rPr>
        <w:t>°</w:t>
      </w:r>
      <w:r w:rsidRPr="00F560E0" w:rsidR="23A1DAF1">
        <w:rPr>
          <w:rFonts w:ascii="Calibri" w:hAnsi="Calibri" w:eastAsia="Calibri" w:cs="Calibri"/>
          <w:b/>
          <w:color w:val="00A98E"/>
          <w:sz w:val="40"/>
          <w:szCs w:val="40"/>
        </w:rPr>
        <w:t xml:space="preserve">: </w:t>
      </w:r>
      <w:r w:rsidRPr="00F560E0">
        <w:rPr>
          <w:rFonts w:ascii="Calibri" w:hAnsi="Calibri" w:eastAsia="Calibri" w:cs="Calibri"/>
          <w:b/>
          <w:color w:val="00A98E"/>
          <w:sz w:val="40"/>
          <w:szCs w:val="40"/>
        </w:rPr>
        <w:t>RPX</w:t>
      </w:r>
      <w:r w:rsidRPr="00F560E0" w:rsidR="23A1DAF1">
        <w:rPr>
          <w:rFonts w:ascii="Calibri" w:hAnsi="Calibri" w:eastAsia="Calibri" w:cs="Calibri"/>
          <w:b/>
          <w:color w:val="00A98E"/>
          <w:sz w:val="40"/>
          <w:szCs w:val="40"/>
        </w:rPr>
        <w:t>.</w:t>
      </w:r>
      <w:r w:rsidRPr="00F560E0">
        <w:rPr>
          <w:rFonts w:ascii="Calibri" w:hAnsi="Calibri" w:eastAsia="Calibri" w:cs="Calibri"/>
          <w:b/>
          <w:color w:val="00A98E"/>
          <w:sz w:val="40"/>
          <w:szCs w:val="40"/>
        </w:rPr>
        <w:t>Y</w:t>
      </w:r>
    </w:p>
    <w:p w:rsidRPr="00F560E0" w:rsidR="23A1DAF1" w:rsidP="23A1DAF1" w:rsidRDefault="006C6D64" w14:paraId="09952A4B" w14:textId="3812BA94">
      <w:pPr>
        <w:jc w:val="center"/>
        <w:rPr>
          <w:rFonts w:ascii="Calibri" w:hAnsi="Calibri" w:eastAsia="Calibri" w:cs="Calibri"/>
          <w:b/>
          <w:color w:val="00A98E"/>
          <w:sz w:val="40"/>
          <w:szCs w:val="40"/>
        </w:rPr>
      </w:pPr>
      <w:r w:rsidRPr="00F560E0">
        <w:rPr>
          <w:rFonts w:ascii="Calibri" w:hAnsi="Calibri" w:eastAsia="Calibri" w:cs="Calibri"/>
          <w:b/>
          <w:color w:val="00A98E"/>
          <w:sz w:val="40"/>
          <w:szCs w:val="40"/>
        </w:rPr>
        <w:t>Versione del Documento</w:t>
      </w:r>
      <w:r w:rsidRPr="00F560E0" w:rsidR="23A1DAF1">
        <w:rPr>
          <w:rFonts w:ascii="Calibri" w:hAnsi="Calibri" w:eastAsia="Calibri" w:cs="Calibri"/>
          <w:b/>
          <w:color w:val="00A98E"/>
          <w:sz w:val="40"/>
          <w:szCs w:val="40"/>
        </w:rPr>
        <w:t>: RV.</w:t>
      </w:r>
      <w:r w:rsidRPr="00F560E0">
        <w:rPr>
          <w:rFonts w:ascii="Calibri" w:hAnsi="Calibri" w:eastAsia="Calibri" w:cs="Calibri"/>
          <w:b/>
          <w:color w:val="00A98E"/>
          <w:sz w:val="40"/>
          <w:szCs w:val="40"/>
        </w:rPr>
        <w:t>X</w:t>
      </w:r>
    </w:p>
    <w:p w:rsidRPr="00F560E0" w:rsidR="23A1DAF1" w:rsidP="23A1DAF1" w:rsidRDefault="006C6D64" w14:paraId="0435DB43" w14:textId="24829324">
      <w:pPr>
        <w:jc w:val="center"/>
        <w:rPr>
          <w:rFonts w:ascii="Calibri" w:hAnsi="Calibri" w:eastAsia="Calibri" w:cs="Calibri"/>
          <w:b/>
          <w:color w:val="00A98E"/>
          <w:sz w:val="40"/>
          <w:szCs w:val="40"/>
        </w:rPr>
      </w:pPr>
      <w:r w:rsidRPr="00F560E0">
        <w:rPr>
          <w:rFonts w:ascii="Calibri" w:hAnsi="Calibri" w:eastAsia="Calibri" w:cs="Calibri"/>
          <w:b/>
          <w:color w:val="00A98E"/>
          <w:sz w:val="40"/>
          <w:szCs w:val="40"/>
        </w:rPr>
        <w:t>Data di Revisione del Documento</w:t>
      </w:r>
      <w:r w:rsidRPr="00F560E0" w:rsidR="23A1DAF1">
        <w:rPr>
          <w:rFonts w:ascii="Calibri" w:hAnsi="Calibri" w:eastAsia="Calibri" w:cs="Calibri"/>
          <w:b/>
          <w:color w:val="00A98E"/>
          <w:sz w:val="40"/>
          <w:szCs w:val="40"/>
        </w:rPr>
        <w:t xml:space="preserve">: </w:t>
      </w:r>
      <w:r w:rsidRPr="00F560E0">
        <w:rPr>
          <w:rFonts w:ascii="Calibri" w:hAnsi="Calibri" w:eastAsia="Calibri" w:cs="Calibri"/>
          <w:b/>
          <w:color w:val="00A98E"/>
          <w:sz w:val="40"/>
          <w:szCs w:val="40"/>
        </w:rPr>
        <w:t>XX</w:t>
      </w:r>
      <w:r w:rsidRPr="00F560E0" w:rsidR="23A1DAF1">
        <w:rPr>
          <w:rFonts w:ascii="Calibri" w:hAnsi="Calibri" w:eastAsia="Calibri" w:cs="Calibri"/>
          <w:b/>
          <w:color w:val="00A98E"/>
          <w:sz w:val="40"/>
          <w:szCs w:val="40"/>
        </w:rPr>
        <w:t>.</w:t>
      </w:r>
      <w:proofErr w:type="gramStart"/>
      <w:r w:rsidRPr="00F560E0">
        <w:rPr>
          <w:rFonts w:ascii="Calibri" w:hAnsi="Calibri" w:eastAsia="Calibri" w:cs="Calibri"/>
          <w:b/>
          <w:color w:val="00A98E"/>
          <w:sz w:val="40"/>
          <w:szCs w:val="40"/>
        </w:rPr>
        <w:t>YY</w:t>
      </w:r>
      <w:r w:rsidRPr="00F560E0" w:rsidR="23A1DAF1">
        <w:rPr>
          <w:rFonts w:ascii="Calibri" w:hAnsi="Calibri" w:eastAsia="Calibri" w:cs="Calibri"/>
          <w:b/>
          <w:color w:val="00A98E"/>
          <w:sz w:val="40"/>
          <w:szCs w:val="40"/>
        </w:rPr>
        <w:t>.</w:t>
      </w:r>
      <w:r w:rsidRPr="00F560E0">
        <w:rPr>
          <w:rFonts w:ascii="Calibri" w:hAnsi="Calibri" w:eastAsia="Calibri" w:cs="Calibri"/>
          <w:b/>
          <w:color w:val="00A98E"/>
          <w:sz w:val="40"/>
          <w:szCs w:val="40"/>
        </w:rPr>
        <w:t>ZZ</w:t>
      </w:r>
      <w:proofErr w:type="gramEnd"/>
    </w:p>
    <w:p w:rsidRPr="00F560E0" w:rsidR="23A1DAF1" w:rsidP="23A1DAF1" w:rsidRDefault="006C6D64" w14:paraId="603630B3" w14:textId="17A94853">
      <w:pPr>
        <w:spacing w:line="360" w:lineRule="auto"/>
        <w:jc w:val="center"/>
        <w:rPr>
          <w:rFonts w:ascii="Calibri" w:hAnsi="Calibri" w:eastAsia="Calibri" w:cs="Calibri"/>
          <w:b/>
          <w:color w:val="00A98E"/>
          <w:sz w:val="44"/>
          <w:szCs w:val="44"/>
        </w:rPr>
      </w:pPr>
      <w:proofErr w:type="gramStart"/>
      <w:r w:rsidRPr="00F560E0">
        <w:rPr>
          <w:rFonts w:ascii="Calibri" w:hAnsi="Calibri" w:eastAsia="Calibri" w:cs="Calibri"/>
          <w:b/>
          <w:color w:val="00A98E"/>
          <w:sz w:val="40"/>
          <w:szCs w:val="40"/>
        </w:rPr>
        <w:t>Responsabilità</w:t>
      </w:r>
      <w:r w:rsidRPr="00F560E0" w:rsidR="23A1DAF1">
        <w:rPr>
          <w:rFonts w:ascii="Calibri" w:hAnsi="Calibri" w:eastAsia="Calibri" w:cs="Calibri"/>
          <w:b/>
          <w:color w:val="00A98E"/>
          <w:sz w:val="40"/>
          <w:szCs w:val="40"/>
        </w:rPr>
        <w:t xml:space="preserve">:  </w:t>
      </w:r>
      <w:r w:rsidRPr="00F560E0">
        <w:rPr>
          <w:rFonts w:ascii="Calibri" w:hAnsi="Calibri" w:eastAsia="Calibri" w:cs="Calibri"/>
          <w:b/>
          <w:color w:val="00A98E"/>
          <w:sz w:val="40"/>
          <w:szCs w:val="40"/>
        </w:rPr>
        <w:t>Partner</w:t>
      </w:r>
      <w:proofErr w:type="gramEnd"/>
      <w:r w:rsidRPr="00F560E0" w:rsidR="23A1DAF1">
        <w:rPr>
          <w:rFonts w:ascii="Calibri" w:hAnsi="Calibri" w:eastAsia="Calibri" w:cs="Calibri"/>
          <w:b/>
          <w:color w:val="00A98E"/>
          <w:sz w:val="40"/>
          <w:szCs w:val="40"/>
        </w:rPr>
        <w:t xml:space="preserve"> - </w:t>
      </w:r>
      <w:r w:rsidRPr="00F560E0">
        <w:rPr>
          <w:rFonts w:ascii="Calibri" w:hAnsi="Calibri" w:eastAsia="Calibri" w:cs="Calibri"/>
          <w:b/>
          <w:color w:val="00A98E"/>
          <w:sz w:val="40"/>
          <w:szCs w:val="40"/>
        </w:rPr>
        <w:t>Ruolo</w:t>
      </w:r>
    </w:p>
    <w:p w:rsidRPr="008B7110" w:rsidR="00562094" w:rsidP="003C64CC" w:rsidRDefault="00562094" w14:paraId="003B6F2C" w14:textId="2971AB67">
      <w:pPr>
        <w:spacing w:line="360" w:lineRule="auto"/>
        <w:jc w:val="center"/>
        <w:rPr>
          <w:rFonts w:asciiTheme="minorHAnsi" w:hAnsiTheme="minorHAnsi"/>
          <w:sz w:val="44"/>
        </w:rPr>
      </w:pPr>
    </w:p>
    <w:p w:rsidRPr="008B7110" w:rsidR="005020E1" w:rsidP="003C64CC" w:rsidRDefault="005020E1" w14:paraId="08C95DEC" w14:textId="3024CF7F">
      <w:pPr>
        <w:spacing w:line="360" w:lineRule="auto"/>
        <w:jc w:val="center"/>
        <w:rPr>
          <w:rFonts w:asciiTheme="minorHAnsi" w:hAnsiTheme="minorHAnsi"/>
          <w:sz w:val="44"/>
        </w:rPr>
      </w:pPr>
    </w:p>
    <w:p w:rsidRPr="008B7110" w:rsidR="005020E1" w:rsidP="003C64CC" w:rsidRDefault="005020E1" w14:paraId="0F390DC9" w14:textId="4144E5CE">
      <w:pPr>
        <w:spacing w:line="360" w:lineRule="auto"/>
        <w:jc w:val="center"/>
        <w:rPr>
          <w:rFonts w:asciiTheme="minorHAnsi" w:hAnsiTheme="minorHAnsi"/>
          <w:sz w:val="44"/>
        </w:rPr>
      </w:pPr>
    </w:p>
    <w:p w:rsidRPr="008B7110" w:rsidR="001554A8" w:rsidP="003C64CC" w:rsidRDefault="001554A8" w14:paraId="0B30E4E2" w14:textId="77777777">
      <w:pPr>
        <w:spacing w:line="360" w:lineRule="auto"/>
        <w:jc w:val="center"/>
        <w:rPr>
          <w:rFonts w:asciiTheme="minorHAnsi" w:hAnsiTheme="minorHAnsi"/>
          <w:sz w:val="44"/>
        </w:rPr>
      </w:pPr>
    </w:p>
    <w:p w:rsidRPr="008B7110" w:rsidR="001554A8" w:rsidP="23A1DAF1" w:rsidRDefault="001554A8" w14:paraId="4D4FE911" w14:textId="77777777">
      <w:pPr>
        <w:spacing w:line="360" w:lineRule="auto"/>
        <w:jc w:val="both"/>
        <w:rPr>
          <w:rFonts w:asciiTheme="minorHAnsi" w:hAnsiTheme="minorHAnsi"/>
          <w:b/>
          <w:bCs/>
          <w:color w:val="2F5496" w:themeColor="accent1" w:themeShade="BF"/>
          <w:sz w:val="36"/>
          <w:szCs w:val="36"/>
        </w:rPr>
      </w:pPr>
    </w:p>
    <w:p w:rsidRPr="00F560E0" w:rsidR="00562094" w:rsidP="23A1DAF1" w:rsidRDefault="23A1DAF1" w14:paraId="3D3AACBC" w14:textId="2BE2ED55">
      <w:pPr>
        <w:spacing w:line="360" w:lineRule="auto"/>
        <w:jc w:val="both"/>
        <w:rPr>
          <w:rFonts w:asciiTheme="minorHAnsi" w:hAnsiTheme="minorHAnsi"/>
          <w:b/>
          <w:bCs/>
          <w:color w:val="024C41"/>
          <w:sz w:val="36"/>
          <w:szCs w:val="36"/>
        </w:rPr>
      </w:pPr>
      <w:r w:rsidRPr="00F560E0">
        <w:rPr>
          <w:rFonts w:asciiTheme="minorHAnsi" w:hAnsiTheme="minorHAnsi"/>
          <w:b/>
          <w:bCs/>
          <w:color w:val="024C41"/>
          <w:sz w:val="36"/>
          <w:szCs w:val="36"/>
        </w:rPr>
        <w:t>1.INTRODU</w:t>
      </w:r>
      <w:r w:rsidRPr="00F560E0" w:rsidR="008B7110">
        <w:rPr>
          <w:rFonts w:asciiTheme="minorHAnsi" w:hAnsiTheme="minorHAnsi"/>
          <w:b/>
          <w:bCs/>
          <w:color w:val="024C41"/>
          <w:sz w:val="36"/>
          <w:szCs w:val="36"/>
        </w:rPr>
        <w:t>ZIONE</w:t>
      </w:r>
    </w:p>
    <w:p w:rsidRPr="008B7110" w:rsidR="00C05E87" w:rsidP="00DB1A5B" w:rsidRDefault="008B7110" w14:paraId="7424CA8A" w14:textId="33F99B43">
      <w:pPr>
        <w:spacing w:line="360" w:lineRule="auto"/>
        <w:ind w:firstLine="284"/>
        <w:jc w:val="both"/>
        <w:rPr>
          <w:rFonts w:asciiTheme="minorHAnsi" w:hAnsiTheme="minorHAnsi"/>
          <w:sz w:val="28"/>
          <w:szCs w:val="28"/>
        </w:rPr>
      </w:pPr>
      <w:r w:rsidRPr="008B7110">
        <w:rPr>
          <w:rFonts w:asciiTheme="minorHAnsi" w:hAnsiTheme="minorHAnsi"/>
          <w:sz w:val="28"/>
          <w:szCs w:val="28"/>
        </w:rPr>
        <w:t xml:space="preserve">Delineare brevemente </w:t>
      </w:r>
      <w:proofErr w:type="gramStart"/>
      <w:r>
        <w:rPr>
          <w:rFonts w:asciiTheme="minorHAnsi" w:hAnsiTheme="minorHAnsi"/>
          <w:sz w:val="28"/>
          <w:szCs w:val="28"/>
        </w:rPr>
        <w:t xml:space="preserve">il </w:t>
      </w:r>
      <w:r w:rsidRPr="008B7110">
        <w:rPr>
          <w:rFonts w:asciiTheme="minorHAnsi" w:hAnsiTheme="minorHAnsi"/>
          <w:sz w:val="28"/>
          <w:szCs w:val="28"/>
        </w:rPr>
        <w:t>background</w:t>
      </w:r>
      <w:proofErr w:type="gramEnd"/>
      <w:r>
        <w:rPr>
          <w:rFonts w:asciiTheme="minorHAnsi" w:hAnsiTheme="minorHAnsi"/>
          <w:sz w:val="28"/>
          <w:szCs w:val="28"/>
        </w:rPr>
        <w:t xml:space="preserve"> e identificare la baseline, quindi descrivere gli scopi dell’attività.</w:t>
      </w:r>
    </w:p>
    <w:p w:rsidRPr="008B7110" w:rsidR="00A550B9" w:rsidP="00641534" w:rsidRDefault="00A550B9" w14:paraId="49E6215D" w14:textId="4D72FDBA">
      <w:pPr>
        <w:spacing w:line="360" w:lineRule="auto"/>
        <w:ind w:firstLine="284"/>
        <w:jc w:val="both"/>
        <w:rPr>
          <w:rFonts w:asciiTheme="minorHAnsi" w:hAnsiTheme="minorHAnsi"/>
          <w:sz w:val="28"/>
        </w:rPr>
      </w:pPr>
    </w:p>
    <w:p w:rsidRPr="00F560E0" w:rsidR="00792B4F" w:rsidP="23A1DAF1" w:rsidRDefault="23A1DAF1" w14:paraId="51B1180B" w14:textId="37C22BD1">
      <w:pPr>
        <w:spacing w:line="360" w:lineRule="auto"/>
        <w:jc w:val="both"/>
        <w:rPr>
          <w:rFonts w:asciiTheme="minorHAnsi" w:hAnsiTheme="minorHAnsi"/>
          <w:b/>
          <w:bCs/>
          <w:color w:val="024C41"/>
          <w:sz w:val="36"/>
          <w:szCs w:val="36"/>
        </w:rPr>
      </w:pPr>
      <w:r w:rsidRPr="00F560E0">
        <w:rPr>
          <w:rFonts w:asciiTheme="minorHAnsi" w:hAnsiTheme="minorHAnsi"/>
          <w:b/>
          <w:bCs/>
          <w:color w:val="024C41"/>
          <w:sz w:val="36"/>
          <w:szCs w:val="36"/>
        </w:rPr>
        <w:t>2.</w:t>
      </w:r>
      <w:r w:rsidRPr="00F560E0" w:rsidR="001E600D">
        <w:rPr>
          <w:color w:val="024C41"/>
        </w:rPr>
        <w:t xml:space="preserve"> </w:t>
      </w:r>
      <w:r w:rsidRPr="00F560E0" w:rsidR="00B70282">
        <w:rPr>
          <w:rFonts w:asciiTheme="minorHAnsi" w:hAnsiTheme="minorHAnsi"/>
          <w:b/>
          <w:bCs/>
          <w:caps/>
          <w:color w:val="024C41"/>
          <w:sz w:val="36"/>
          <w:szCs w:val="36"/>
        </w:rPr>
        <w:t>METODOLOGIA</w:t>
      </w:r>
    </w:p>
    <w:p w:rsidRPr="00E72CA7" w:rsidR="005C62FD" w:rsidP="00E72CA7" w:rsidRDefault="00E72CA7" w14:paraId="4325AEC0" w14:textId="79F76133">
      <w:pPr>
        <w:spacing w:line="360" w:lineRule="auto"/>
        <w:ind w:firstLine="284"/>
        <w:jc w:val="both"/>
        <w:rPr>
          <w:rFonts w:asciiTheme="minorHAnsi" w:hAnsiTheme="minorHAnsi"/>
          <w:sz w:val="28"/>
          <w:szCs w:val="28"/>
        </w:rPr>
      </w:pPr>
      <w:r w:rsidRPr="00E72CA7">
        <w:rPr>
          <w:rFonts w:asciiTheme="minorHAnsi" w:hAnsiTheme="minorHAnsi"/>
          <w:sz w:val="28"/>
          <w:szCs w:val="28"/>
        </w:rPr>
        <w:t>Giustificare l</w:t>
      </w:r>
      <w:r>
        <w:rPr>
          <w:rFonts w:asciiTheme="minorHAnsi" w:hAnsiTheme="minorHAnsi"/>
          <w:sz w:val="28"/>
          <w:szCs w:val="28"/>
        </w:rPr>
        <w:t>’approccio metodologico adottato relazionandolo con gli obiettivi dell’attività</w:t>
      </w:r>
    </w:p>
    <w:p w:rsidRPr="008B7110" w:rsidR="008629CF" w:rsidP="008629CF" w:rsidRDefault="008629CF" w14:paraId="7D011722" w14:textId="77777777">
      <w:pPr>
        <w:spacing w:line="360" w:lineRule="auto"/>
        <w:ind w:left="360"/>
        <w:jc w:val="both"/>
        <w:rPr>
          <w:rFonts w:asciiTheme="minorHAnsi" w:hAnsiTheme="minorHAnsi"/>
          <w:sz w:val="28"/>
          <w:szCs w:val="28"/>
        </w:rPr>
      </w:pPr>
    </w:p>
    <w:p w:rsidRPr="00F560E0" w:rsidR="005B40DA" w:rsidP="23A1DAF1" w:rsidRDefault="23A1DAF1" w14:paraId="6FA52A27" w14:textId="6A981C46">
      <w:pPr>
        <w:spacing w:line="360" w:lineRule="auto"/>
        <w:jc w:val="both"/>
        <w:rPr>
          <w:rFonts w:asciiTheme="minorHAnsi" w:hAnsiTheme="minorHAnsi"/>
          <w:b/>
          <w:bCs/>
          <w:caps/>
          <w:color w:val="024C41"/>
          <w:sz w:val="36"/>
          <w:szCs w:val="36"/>
        </w:rPr>
      </w:pPr>
      <w:r w:rsidRPr="00F560E0">
        <w:rPr>
          <w:rFonts w:asciiTheme="minorHAnsi" w:hAnsiTheme="minorHAnsi"/>
          <w:b/>
          <w:bCs/>
          <w:caps/>
          <w:color w:val="024C41"/>
          <w:sz w:val="36"/>
          <w:szCs w:val="36"/>
        </w:rPr>
        <w:t>3.</w:t>
      </w:r>
      <w:r w:rsidRPr="00F560E0" w:rsidR="00E72CA7">
        <w:rPr>
          <w:rFonts w:asciiTheme="minorHAnsi" w:hAnsiTheme="minorHAnsi"/>
          <w:b/>
          <w:bCs/>
          <w:caps/>
          <w:color w:val="024C41"/>
          <w:sz w:val="36"/>
          <w:szCs w:val="36"/>
        </w:rPr>
        <w:t>RISULTATI</w:t>
      </w:r>
    </w:p>
    <w:p w:rsidR="004B09C4" w:rsidP="00E72CA7" w:rsidRDefault="00E72CA7" w14:paraId="151C1E06" w14:textId="38884215">
      <w:pPr>
        <w:spacing w:line="360" w:lineRule="auto"/>
        <w:ind w:firstLine="284"/>
        <w:jc w:val="both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Esporre dettagliamene i risultati ottenuti</w:t>
      </w:r>
      <w:r w:rsidRPr="008B7110" w:rsidR="003322CF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includendo anche tutti gli eventuali passaggi analitici o fasi che hanno accompagnato lo sviluppo e il perfezionamento dei risultati.</w:t>
      </w:r>
    </w:p>
    <w:p w:rsidR="00E72CA7" w:rsidP="00E72CA7" w:rsidRDefault="00E72CA7" w14:paraId="5E5BF917" w14:textId="340645D7">
      <w:pPr>
        <w:spacing w:line="360" w:lineRule="auto"/>
        <w:ind w:firstLine="284"/>
        <w:jc w:val="both"/>
        <w:rPr>
          <w:rFonts w:asciiTheme="minorHAnsi" w:hAnsiTheme="minorHAnsi"/>
          <w:sz w:val="28"/>
          <w:szCs w:val="28"/>
        </w:rPr>
      </w:pPr>
    </w:p>
    <w:p w:rsidRPr="00F560E0" w:rsidR="00E72CA7" w:rsidP="1956D9D2" w:rsidRDefault="00E72CA7" w14:paraId="4C30D8E5" w14:textId="4F91E5EC">
      <w:pPr>
        <w:spacing w:line="360" w:lineRule="auto"/>
        <w:jc w:val="both"/>
        <w:rPr>
          <w:rFonts w:ascii="Calibri" w:hAnsi="Calibri" w:asciiTheme="minorAscii" w:hAnsiTheme="minorAscii"/>
          <w:b w:val="1"/>
          <w:bCs w:val="1"/>
          <w:caps w:val="1"/>
          <w:color w:val="024C41"/>
          <w:sz w:val="36"/>
          <w:szCs w:val="36"/>
        </w:rPr>
      </w:pPr>
      <w:r w:rsidRPr="1956D9D2" w:rsidR="7191D35C">
        <w:rPr>
          <w:rFonts w:ascii="Calibri" w:hAnsi="Calibri" w:asciiTheme="minorAscii" w:hAnsiTheme="minorAscii"/>
          <w:b w:val="1"/>
          <w:bCs w:val="1"/>
          <w:caps w:val="1"/>
          <w:color w:val="024C41"/>
          <w:sz w:val="36"/>
          <w:szCs w:val="36"/>
        </w:rPr>
        <w:t>4</w:t>
      </w:r>
      <w:r w:rsidRPr="1956D9D2" w:rsidR="00E72CA7">
        <w:rPr>
          <w:rFonts w:ascii="Calibri" w:hAnsi="Calibri" w:asciiTheme="minorAscii" w:hAnsiTheme="minorAscii"/>
          <w:b w:val="1"/>
          <w:bCs w:val="1"/>
          <w:caps w:val="1"/>
          <w:color w:val="024C41"/>
          <w:sz w:val="36"/>
          <w:szCs w:val="36"/>
        </w:rPr>
        <w:t>.DISCUSSIONE E</w:t>
      </w:r>
      <w:r w:rsidRPr="1956D9D2" w:rsidR="00371FD0">
        <w:rPr>
          <w:rFonts w:ascii="Calibri" w:hAnsi="Calibri" w:asciiTheme="minorAscii" w:hAnsiTheme="minorAscii"/>
          <w:b w:val="1"/>
          <w:bCs w:val="1"/>
          <w:caps w:val="1"/>
          <w:color w:val="024C41"/>
          <w:sz w:val="36"/>
          <w:szCs w:val="36"/>
        </w:rPr>
        <w:t xml:space="preserve"> </w:t>
      </w:r>
      <w:r w:rsidRPr="1956D9D2" w:rsidR="00E72CA7">
        <w:rPr>
          <w:rFonts w:ascii="Calibri" w:hAnsi="Calibri" w:asciiTheme="minorAscii" w:hAnsiTheme="minorAscii"/>
          <w:b w:val="1"/>
          <w:bCs w:val="1"/>
          <w:caps w:val="1"/>
          <w:color w:val="024C41"/>
          <w:sz w:val="36"/>
          <w:szCs w:val="36"/>
        </w:rPr>
        <w:t>CONCLUSIONI</w:t>
      </w:r>
    </w:p>
    <w:p w:rsidR="00E72CA7" w:rsidP="76E9792C" w:rsidRDefault="00E72CA7" w14:paraId="534EB5C0" w14:textId="05CC922F">
      <w:pPr>
        <w:spacing w:line="360" w:lineRule="auto"/>
        <w:ind w:firstLine="284"/>
        <w:jc w:val="both"/>
        <w:rPr>
          <w:rFonts w:asciiTheme="minorHAnsi" w:hAnsiTheme="minorHAnsi"/>
          <w:sz w:val="28"/>
          <w:szCs w:val="28"/>
        </w:rPr>
      </w:pPr>
      <w:r w:rsidRPr="76E9792C">
        <w:rPr>
          <w:rFonts w:asciiTheme="minorHAnsi" w:hAnsiTheme="minorHAnsi"/>
          <w:sz w:val="28"/>
          <w:szCs w:val="28"/>
        </w:rPr>
        <w:t xml:space="preserve">Discutere criticamente i risultati raggiunti evidenziando le </w:t>
      </w:r>
      <w:r w:rsidRPr="76E9792C" w:rsidR="00371FD0">
        <w:rPr>
          <w:rFonts w:asciiTheme="minorHAnsi" w:hAnsiTheme="minorHAnsi"/>
          <w:sz w:val="28"/>
          <w:szCs w:val="28"/>
        </w:rPr>
        <w:t xml:space="preserve">interdipendenze con i risultati di </w:t>
      </w:r>
      <w:r w:rsidRPr="76E9792C" w:rsidR="70697FB7">
        <w:rPr>
          <w:rFonts w:asciiTheme="minorHAnsi" w:hAnsiTheme="minorHAnsi"/>
          <w:sz w:val="28"/>
          <w:szCs w:val="28"/>
        </w:rPr>
        <w:t>altre attività</w:t>
      </w:r>
      <w:r w:rsidRPr="76E9792C" w:rsidR="00371FD0">
        <w:rPr>
          <w:rFonts w:asciiTheme="minorHAnsi" w:hAnsiTheme="minorHAnsi"/>
          <w:sz w:val="28"/>
          <w:szCs w:val="28"/>
        </w:rPr>
        <w:t xml:space="preserve"> e/o OR, sottolineando come essi contribuiscano al raggiungimento del risultato finale di OR (RF X). </w:t>
      </w:r>
      <w:r w:rsidRPr="76E9792C" w:rsidR="2CCD05E7">
        <w:rPr>
          <w:rFonts w:asciiTheme="minorHAnsi" w:hAnsiTheme="minorHAnsi"/>
          <w:sz w:val="28"/>
          <w:szCs w:val="28"/>
        </w:rPr>
        <w:t>Infine,</w:t>
      </w:r>
      <w:r w:rsidRPr="76E9792C" w:rsidR="00371FD0">
        <w:rPr>
          <w:rFonts w:asciiTheme="minorHAnsi" w:hAnsiTheme="minorHAnsi"/>
          <w:sz w:val="28"/>
          <w:szCs w:val="28"/>
        </w:rPr>
        <w:t xml:space="preserve"> evidenziare le implicazioni operative dei risultati rispetto </w:t>
      </w:r>
      <w:r w:rsidRPr="76E9792C" w:rsidR="00C04F39">
        <w:rPr>
          <w:rFonts w:asciiTheme="minorHAnsi" w:hAnsiTheme="minorHAnsi"/>
          <w:sz w:val="28"/>
          <w:szCs w:val="28"/>
        </w:rPr>
        <w:t>alle finalità</w:t>
      </w:r>
      <w:r w:rsidRPr="76E9792C" w:rsidR="00371FD0">
        <w:rPr>
          <w:rFonts w:asciiTheme="minorHAnsi" w:hAnsiTheme="minorHAnsi"/>
          <w:sz w:val="28"/>
          <w:szCs w:val="28"/>
        </w:rPr>
        <w:t xml:space="preserve"> del progetto</w:t>
      </w:r>
      <w:r w:rsidRPr="76E9792C" w:rsidR="00C04F39">
        <w:rPr>
          <w:rFonts w:asciiTheme="minorHAnsi" w:hAnsiTheme="minorHAnsi"/>
          <w:sz w:val="28"/>
          <w:szCs w:val="28"/>
        </w:rPr>
        <w:t xml:space="preserve"> (si faccia riferimento al paragrafo 4 </w:t>
      </w:r>
      <w:r w:rsidR="00F560E0">
        <w:rPr>
          <w:rFonts w:asciiTheme="minorHAnsi" w:hAnsiTheme="minorHAnsi"/>
          <w:sz w:val="28"/>
          <w:szCs w:val="28"/>
        </w:rPr>
        <w:t xml:space="preserve">di pag. 3, </w:t>
      </w:r>
      <w:r w:rsidRPr="76E9792C" w:rsidR="00C04F39">
        <w:rPr>
          <w:rFonts w:asciiTheme="minorHAnsi" w:hAnsiTheme="minorHAnsi"/>
          <w:sz w:val="28"/>
          <w:szCs w:val="28"/>
        </w:rPr>
        <w:t xml:space="preserve">nel file </w:t>
      </w:r>
      <w:r w:rsidRPr="76E9792C" w:rsidR="00C04F39">
        <w:rPr>
          <w:rFonts w:asciiTheme="minorHAnsi" w:hAnsiTheme="minorHAnsi"/>
          <w:i/>
          <w:iCs/>
          <w:sz w:val="28"/>
          <w:szCs w:val="28"/>
        </w:rPr>
        <w:t xml:space="preserve">Piano di sviluppo Allegato </w:t>
      </w:r>
      <w:r w:rsidR="00F560E0">
        <w:rPr>
          <w:rFonts w:asciiTheme="minorHAnsi" w:hAnsiTheme="minorHAnsi"/>
          <w:i/>
          <w:iCs/>
          <w:sz w:val="28"/>
          <w:szCs w:val="28"/>
        </w:rPr>
        <w:t>4</w:t>
      </w:r>
      <w:r w:rsidRPr="76E9792C" w:rsidR="00C04F39">
        <w:rPr>
          <w:rFonts w:asciiTheme="minorHAnsi" w:hAnsiTheme="minorHAnsi"/>
          <w:sz w:val="28"/>
          <w:szCs w:val="28"/>
        </w:rPr>
        <w:t xml:space="preserve"> </w:t>
      </w:r>
      <w:r w:rsidRPr="76E9792C" w:rsidR="4663C8B5">
        <w:rPr>
          <w:rFonts w:asciiTheme="minorHAnsi" w:hAnsiTheme="minorHAnsi"/>
          <w:sz w:val="28"/>
          <w:szCs w:val="28"/>
        </w:rPr>
        <w:t>“</w:t>
      </w:r>
      <w:hyperlink r:id="rId11">
        <w:r w:rsidRPr="76E9792C" w:rsidR="4663C8B5">
          <w:rPr>
            <w:rStyle w:val="Collegamentoipertestuale"/>
            <w:rFonts w:asciiTheme="minorHAnsi" w:hAnsiTheme="minorHAnsi"/>
            <w:sz w:val="28"/>
            <w:szCs w:val="28"/>
          </w:rPr>
          <w:t>clicca qui</w:t>
        </w:r>
      </w:hyperlink>
      <w:r w:rsidRPr="76E9792C" w:rsidR="4663C8B5">
        <w:rPr>
          <w:rFonts w:asciiTheme="minorHAnsi" w:hAnsiTheme="minorHAnsi"/>
          <w:sz w:val="28"/>
          <w:szCs w:val="28"/>
        </w:rPr>
        <w:t>”</w:t>
      </w:r>
      <w:r w:rsidRPr="76E9792C" w:rsidR="00C04F39">
        <w:rPr>
          <w:rFonts w:asciiTheme="minorHAnsi" w:hAnsiTheme="minorHAnsi"/>
          <w:sz w:val="28"/>
          <w:szCs w:val="28"/>
        </w:rPr>
        <w:t>)</w:t>
      </w:r>
      <w:r w:rsidRPr="76E9792C" w:rsidR="00371FD0">
        <w:rPr>
          <w:rFonts w:asciiTheme="minorHAnsi" w:hAnsiTheme="minorHAnsi"/>
          <w:sz w:val="28"/>
          <w:szCs w:val="28"/>
        </w:rPr>
        <w:t>.</w:t>
      </w:r>
    </w:p>
    <w:p w:rsidR="00E72CA7" w:rsidP="00E72CA7" w:rsidRDefault="00E72CA7" w14:paraId="34AF2053" w14:textId="77777777">
      <w:pPr>
        <w:spacing w:line="360" w:lineRule="auto"/>
        <w:ind w:firstLine="284"/>
        <w:jc w:val="both"/>
        <w:rPr>
          <w:rFonts w:asciiTheme="minorHAnsi" w:hAnsiTheme="minorHAnsi"/>
          <w:sz w:val="28"/>
          <w:szCs w:val="28"/>
        </w:rPr>
      </w:pPr>
    </w:p>
    <w:p w:rsidRPr="008B7110" w:rsidR="00E72CA7" w:rsidP="00E72CA7" w:rsidRDefault="00E72CA7" w14:paraId="08FD9D7D" w14:textId="13B9F1A8">
      <w:pPr>
        <w:spacing w:line="360" w:lineRule="auto"/>
        <w:ind w:firstLine="284"/>
        <w:jc w:val="both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</w:t>
      </w:r>
    </w:p>
    <w:p w:rsidRPr="008B7110" w:rsidR="00E72CA7" w:rsidP="00E72CA7" w:rsidRDefault="00E72CA7" w14:paraId="6FB211C9" w14:textId="77777777">
      <w:pPr>
        <w:spacing w:line="360" w:lineRule="auto"/>
        <w:ind w:firstLine="284"/>
        <w:jc w:val="both"/>
        <w:rPr>
          <w:rFonts w:asciiTheme="minorHAnsi" w:hAnsiTheme="minorHAnsi"/>
          <w:sz w:val="28"/>
          <w:szCs w:val="28"/>
        </w:rPr>
      </w:pPr>
    </w:p>
    <w:sectPr w:rsidRPr="008B7110" w:rsidR="00E72CA7" w:rsidSect="00087A59">
      <w:headerReference w:type="default" r:id="rId12"/>
      <w:footerReference w:type="default" r:id="rId13"/>
      <w:headerReference w:type="first" r:id="rId14"/>
      <w:footerReference w:type="first" r:id="rId15"/>
      <w:pgSz w:w="11906" w:h="16838" w:orient="portrait" w:code="9"/>
      <w:pgMar w:top="1701" w:right="567" w:bottom="1701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00C2B" w:rsidRDefault="00E00C2B" w14:paraId="33A06B7B" w14:textId="77777777">
      <w:r>
        <w:separator/>
      </w:r>
    </w:p>
  </w:endnote>
  <w:endnote w:type="continuationSeparator" w:id="0">
    <w:p w:rsidR="00E00C2B" w:rsidRDefault="00E00C2B" w14:paraId="64C84C61" w14:textId="77777777">
      <w:r>
        <w:continuationSeparator/>
      </w:r>
    </w:p>
  </w:endnote>
  <w:endnote w:type="continuationNotice" w:id="1">
    <w:p w:rsidR="00E00C2B" w:rsidRDefault="00E00C2B" w14:paraId="3C9B36D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73605069"/>
      <w:docPartObj>
        <w:docPartGallery w:val="Page Numbers (Bottom of Page)"/>
        <w:docPartUnique/>
      </w:docPartObj>
    </w:sdtPr>
    <w:sdtEndPr/>
    <w:sdtContent>
      <w:p w:rsidR="00370626" w:rsidRDefault="00370626" w14:paraId="19381E81" w14:textId="728262E7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4F39">
          <w:rPr>
            <w:noProof/>
          </w:rPr>
          <w:t>2</w:t>
        </w:r>
        <w:r>
          <w:fldChar w:fldCharType="end"/>
        </w:r>
      </w:p>
    </w:sdtContent>
  </w:sdt>
  <w:p w:rsidRPr="00087A59" w:rsidR="00A45435" w:rsidP="00087A59" w:rsidRDefault="00A45435" w14:paraId="5067C47B" w14:textId="673FE4C4">
    <w:pPr>
      <w:pStyle w:val="Intestazione"/>
      <w:spacing w:before="60" w:after="240"/>
      <w:jc w:val="center"/>
      <w:rPr>
        <w:rFonts w:ascii="Arial" w:hAnsi="Arial" w:cs="Arial"/>
        <w:b/>
        <w:color w:val="FC4F02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du wp14">
  <w:p w:rsidR="00F17E66" w:rsidP="00F17E66" w:rsidRDefault="00F17E66" w14:paraId="7829F121" w14:textId="4CADEE65">
    <w:pPr>
      <w:pStyle w:val="Intestazione"/>
      <w:pBdr>
        <w:bottom w:val="single" w:color="024C41" w:sz="18" w:space="1"/>
      </w:pBdr>
      <w:spacing w:before="60" w:after="240"/>
      <w:rPr>
        <w:rFonts w:asciiTheme="minorHAnsi" w:hAnsiTheme="minorHAnsi" w:cstheme="minorHAnsi"/>
        <w:color w:val="00A98E"/>
        <w:sz w:val="28"/>
        <w:szCs w:val="36"/>
      </w:rPr>
    </w:pPr>
  </w:p>
  <w:p w:rsidR="00F17E66" w:rsidP="00F17E66" w:rsidRDefault="003D56D6" w14:paraId="6F2805CB" w14:textId="6463FEE0">
    <w:pPr>
      <w:pStyle w:val="Intestazione"/>
      <w:spacing w:before="60" w:after="240"/>
      <w:jc w:val="center"/>
      <w:rPr>
        <w:rFonts w:asciiTheme="minorHAnsi" w:hAnsiTheme="minorHAnsi" w:cstheme="minorHAnsi"/>
        <w:color w:val="00A98E"/>
        <w:sz w:val="28"/>
        <w:szCs w:val="36"/>
      </w:rPr>
    </w:pPr>
    <w:r w:rsidRPr="003D56D6">
      <w:rPr>
        <w:rFonts w:asciiTheme="minorHAnsi" w:hAnsiTheme="minorHAnsi" w:cstheme="minorHAnsi"/>
        <w:color w:val="00A98E"/>
        <w:sz w:val="28"/>
        <w:szCs w:val="36"/>
      </w:rPr>
      <w:drawing>
        <wp:inline distT="0" distB="0" distL="0" distR="0" wp14:anchorId="6B35C285" wp14:editId="14EFDE97">
          <wp:extent cx="6840220" cy="584835"/>
          <wp:effectExtent l="0" t="0" r="0" b="5715"/>
          <wp:docPr id="27" name="Immagine 26">
            <a:extLst xmlns:a="http://schemas.openxmlformats.org/drawingml/2006/main">
              <a:ext uri="{FF2B5EF4-FFF2-40B4-BE49-F238E27FC236}">
                <a16:creationId xmlns:a16="http://schemas.microsoft.com/office/drawing/2014/main" id="{534DBD57-FA8C-4557-94E5-9E23A699C80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magine 26">
                    <a:extLst>
                      <a:ext uri="{FF2B5EF4-FFF2-40B4-BE49-F238E27FC236}">
                        <a16:creationId xmlns:a16="http://schemas.microsoft.com/office/drawing/2014/main" id="{534DBD57-FA8C-4557-94E5-9E23A699C80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40220" cy="584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D311C2" w:rsidR="00A45435" w:rsidP="00F17E66" w:rsidRDefault="00087A59" w14:paraId="4F75B270" w14:textId="0D97F0C7">
    <w:pPr>
      <w:pStyle w:val="Intestazione"/>
      <w:spacing w:before="60" w:after="240"/>
      <w:jc w:val="center"/>
      <w:rPr>
        <w:rFonts w:asciiTheme="minorHAnsi" w:hAnsiTheme="minorHAnsi" w:cstheme="minorHAnsi"/>
        <w:b/>
        <w:bCs/>
        <w:color w:val="00A98E"/>
        <w:sz w:val="28"/>
        <w:szCs w:val="36"/>
      </w:rPr>
    </w:pPr>
    <w:r w:rsidRPr="00D311C2">
      <w:rPr>
        <w:rFonts w:asciiTheme="minorHAnsi" w:hAnsiTheme="minorHAnsi" w:cstheme="minorHAnsi"/>
        <w:b/>
        <w:bCs/>
        <w:color w:val="00A98E"/>
        <w:sz w:val="28"/>
        <w:szCs w:val="36"/>
      </w:rPr>
      <w:t>www.</w:t>
    </w:r>
    <w:r w:rsidRPr="00D311C2" w:rsidR="00A42963">
      <w:rPr>
        <w:rFonts w:asciiTheme="minorHAnsi" w:hAnsiTheme="minorHAnsi" w:cstheme="minorHAnsi"/>
        <w:b/>
        <w:bCs/>
        <w:color w:val="00A98E"/>
        <w:sz w:val="28"/>
        <w:szCs w:val="36"/>
      </w:rPr>
      <w:t>start</w:t>
    </w:r>
    <w:r w:rsidR="003D56D6">
      <w:rPr>
        <w:rFonts w:asciiTheme="minorHAnsi" w:hAnsiTheme="minorHAnsi" w:cstheme="minorHAnsi"/>
        <w:b/>
        <w:bCs/>
        <w:color w:val="00A98E"/>
        <w:sz w:val="28"/>
        <w:szCs w:val="36"/>
      </w:rPr>
      <w:t>-innovability</w:t>
    </w:r>
    <w:r w:rsidRPr="00D311C2">
      <w:rPr>
        <w:rFonts w:asciiTheme="minorHAnsi" w:hAnsiTheme="minorHAnsi" w:cstheme="minorHAnsi"/>
        <w:b/>
        <w:bCs/>
        <w:color w:val="00A98E"/>
        <w:sz w:val="28"/>
        <w:szCs w:val="36"/>
      </w:rPr>
      <w:t>.</w:t>
    </w:r>
    <w:r w:rsidRPr="00D311C2" w:rsidR="00064C8D">
      <w:rPr>
        <w:rFonts w:asciiTheme="minorHAnsi" w:hAnsiTheme="minorHAnsi" w:cstheme="minorHAnsi"/>
        <w:b/>
        <w:bCs/>
        <w:color w:val="00A98E"/>
        <w:sz w:val="28"/>
        <w:szCs w:val="36"/>
      </w:rPr>
      <w:t>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00C2B" w:rsidRDefault="00E00C2B" w14:paraId="02105F46" w14:textId="77777777">
      <w:r>
        <w:separator/>
      </w:r>
    </w:p>
  </w:footnote>
  <w:footnote w:type="continuationSeparator" w:id="0">
    <w:p w:rsidR="00E00C2B" w:rsidRDefault="00E00C2B" w14:paraId="76C87ED6" w14:textId="77777777">
      <w:r>
        <w:continuationSeparator/>
      </w:r>
    </w:p>
  </w:footnote>
  <w:footnote w:type="continuationNotice" w:id="1">
    <w:p w:rsidR="00E00C2B" w:rsidRDefault="00E00C2B" w14:paraId="73FD6273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tbl>
    <w:tblPr>
      <w:tblStyle w:val="Grigliatabella"/>
      <w:tblW w:w="10762" w:type="dxa"/>
      <w:tblInd w:w="-108" w:type="dxa"/>
      <w:tblBorders>
        <w:top w:val="single" w:color="024C41" w:sz="18" w:space="0"/>
        <w:left w:val="none" w:color="auto" w:sz="0" w:space="0"/>
        <w:bottom w:val="single" w:color="024C41" w:sz="18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542"/>
      <w:gridCol w:w="6220"/>
    </w:tblGrid>
    <w:tr w:rsidRPr="00A42963" w:rsidR="00380ACF" w:rsidTr="00A42963" w14:paraId="139FF03E" w14:textId="77777777">
      <w:tc>
        <w:tcPr>
          <w:tcW w:w="4542" w:type="dxa"/>
        </w:tcPr>
        <w:p w:rsidRPr="00F17E66" w:rsidR="00F17E66" w:rsidP="007D40B1" w:rsidRDefault="00F17E66" w14:paraId="16933ECD" w14:textId="77777777">
          <w:pPr>
            <w:rPr>
              <w:sz w:val="10"/>
              <w:szCs w:val="10"/>
            </w:rPr>
          </w:pPr>
        </w:p>
        <w:p w:rsidR="00380ACF" w:rsidP="007D40B1" w:rsidRDefault="00A42963" w14:paraId="218CE45F" w14:textId="77777777">
          <w:r w:rsidRPr="00380ACF">
            <w:rPr>
              <w:noProof/>
            </w:rPr>
            <w:drawing>
              <wp:inline distT="0" distB="0" distL="0" distR="0" wp14:anchorId="3F19B9DA" wp14:editId="4A2D37D4">
                <wp:extent cx="2047875" cy="1134548"/>
                <wp:effectExtent l="0" t="0" r="0" b="8890"/>
                <wp:docPr id="526394239" name="Immagine 5263942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86202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8155" cy="1140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Pr="00F17E66" w:rsidR="00F17E66" w:rsidP="007D40B1" w:rsidRDefault="00F17E66" w14:paraId="47756266" w14:textId="51DC96D5">
          <w:pPr>
            <w:rPr>
              <w:sz w:val="10"/>
              <w:szCs w:val="10"/>
            </w:rPr>
          </w:pPr>
        </w:p>
      </w:tc>
      <w:tc>
        <w:tcPr>
          <w:tcW w:w="6220" w:type="dxa"/>
        </w:tcPr>
        <w:p w:rsidR="00A42963" w:rsidP="007D40B1" w:rsidRDefault="00A42963" w14:paraId="6E891721" w14:textId="77777777">
          <w:pPr>
            <w:jc w:val="center"/>
            <w:rPr>
              <w:rFonts w:asciiTheme="minorHAnsi" w:hAnsiTheme="minorHAnsi" w:cstheme="minorHAnsi"/>
              <w:b/>
              <w:color w:val="595959"/>
              <w:szCs w:val="24"/>
              <w:lang w:val="en-US"/>
            </w:rPr>
          </w:pPr>
        </w:p>
        <w:p w:rsidRPr="00A42963" w:rsidR="00380ACF" w:rsidP="007D40B1" w:rsidRDefault="00380ACF" w14:paraId="01794B94" w14:textId="22CA4F9A">
          <w:pPr>
            <w:jc w:val="center"/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</w:pPr>
          <w:proofErr w:type="spellStart"/>
          <w:r w:rsidRPr="00A42963"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  <w:t>SusTainable</w:t>
          </w:r>
          <w:proofErr w:type="spellEnd"/>
          <w:r w:rsidRPr="00A42963"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  <w:t xml:space="preserve"> </w:t>
          </w:r>
          <w:proofErr w:type="spellStart"/>
          <w:r w:rsidRPr="00A42963"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  <w:t>dAta-dRiven</w:t>
          </w:r>
          <w:proofErr w:type="spellEnd"/>
          <w:r w:rsidRPr="00A42963"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  <w:t xml:space="preserve"> </w:t>
          </w:r>
          <w:proofErr w:type="spellStart"/>
          <w:r w:rsidRPr="00A42963"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  <w:t>manufacTuring</w:t>
          </w:r>
          <w:proofErr w:type="spellEnd"/>
        </w:p>
        <w:p w:rsidRPr="00A42963" w:rsidR="00380ACF" w:rsidP="007D40B1" w:rsidRDefault="00380ACF" w14:paraId="255519F3" w14:textId="77777777">
          <w:pPr>
            <w:jc w:val="center"/>
            <w:rPr>
              <w:rFonts w:asciiTheme="minorHAnsi" w:hAnsiTheme="minorHAnsi" w:cstheme="minorHAnsi"/>
              <w:b/>
              <w:color w:val="525252" w:themeColor="accent3" w:themeShade="80"/>
              <w:sz w:val="16"/>
              <w:szCs w:val="20"/>
              <w:lang w:val="en-US"/>
            </w:rPr>
          </w:pPr>
        </w:p>
        <w:p w:rsidRPr="00A42963" w:rsidR="00A42963" w:rsidP="007D40B1" w:rsidRDefault="00A42963" w14:paraId="4CBF8299" w14:textId="77777777">
          <w:pPr>
            <w:jc w:val="center"/>
            <w:rPr>
              <w:rFonts w:asciiTheme="minorHAnsi" w:hAnsiTheme="minorHAnsi" w:cstheme="minorHAnsi"/>
              <w:b/>
              <w:color w:val="00A98E"/>
              <w:sz w:val="24"/>
              <w:szCs w:val="32"/>
            </w:rPr>
          </w:pPr>
          <w:r w:rsidRPr="00A42963">
            <w:rPr>
              <w:rFonts w:asciiTheme="minorHAnsi" w:hAnsiTheme="minorHAnsi" w:cstheme="minorHAnsi"/>
              <w:b/>
              <w:color w:val="00A98E"/>
              <w:sz w:val="24"/>
              <w:szCs w:val="32"/>
            </w:rPr>
            <w:t>Accordo Innovazione DM 31/12/2021</w:t>
          </w:r>
        </w:p>
        <w:p w:rsidRPr="00A42963" w:rsidR="00380ACF" w:rsidP="007D40B1" w:rsidRDefault="00380ACF" w14:paraId="4CD1470F" w14:textId="201B274D">
          <w:pPr>
            <w:jc w:val="center"/>
            <w:rPr>
              <w:rFonts w:asciiTheme="minorHAnsi" w:hAnsiTheme="minorHAnsi" w:cstheme="minorHAnsi"/>
              <w:b/>
              <w:color w:val="595959"/>
              <w:szCs w:val="24"/>
            </w:rPr>
          </w:pPr>
          <w:r w:rsidRPr="00A42963">
            <w:rPr>
              <w:rFonts w:asciiTheme="minorHAnsi" w:hAnsiTheme="minorHAnsi" w:cstheme="minorHAnsi"/>
              <w:b/>
              <w:color w:val="00A98E"/>
              <w:sz w:val="24"/>
              <w:szCs w:val="32"/>
            </w:rPr>
            <w:t xml:space="preserve">Prog. n. </w:t>
          </w:r>
          <w:r w:rsidRPr="00A42963" w:rsidR="00A42963">
            <w:rPr>
              <w:rFonts w:asciiTheme="minorHAnsi" w:hAnsiTheme="minorHAnsi" w:cstheme="minorHAnsi"/>
              <w:b/>
              <w:color w:val="00A98E"/>
              <w:sz w:val="24"/>
              <w:szCs w:val="32"/>
            </w:rPr>
            <w:t>F/310087/01-05/X56</w:t>
          </w:r>
          <w:r w:rsidRPr="00A42963" w:rsidR="00A42963">
            <w:rPr>
              <w:rFonts w:asciiTheme="minorHAnsi" w:hAnsiTheme="minorHAnsi" w:cstheme="minorHAnsi"/>
              <w:b/>
              <w:color w:val="595959"/>
              <w:sz w:val="24"/>
              <w:szCs w:val="32"/>
            </w:rPr>
            <w:t xml:space="preserve"> </w:t>
          </w:r>
        </w:p>
      </w:tc>
    </w:tr>
  </w:tbl>
  <w:p w:rsidRPr="00A42963" w:rsidR="00087A59" w:rsidP="00087A59" w:rsidRDefault="00087A59" w14:paraId="02404575" w14:textId="7777777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tbl>
    <w:tblPr>
      <w:tblStyle w:val="Grigliatabella"/>
      <w:tblW w:w="0" w:type="auto"/>
      <w:tblBorders>
        <w:top w:val="single" w:color="024C41" w:sz="18" w:space="0"/>
        <w:left w:val="none" w:color="auto" w:sz="0" w:space="0"/>
        <w:bottom w:val="single" w:color="024C41" w:sz="18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542"/>
      <w:gridCol w:w="6220"/>
    </w:tblGrid>
    <w:tr w:rsidRPr="00380ACF" w:rsidR="00380ACF" w:rsidTr="00A42963" w14:paraId="5203FB71" w14:textId="77777777">
      <w:tc>
        <w:tcPr>
          <w:tcW w:w="4542" w:type="dxa"/>
        </w:tcPr>
        <w:p w:rsidRPr="00F17E66" w:rsidR="00F17E66" w:rsidP="0015016E" w:rsidRDefault="00F17E66" w14:paraId="2F4F55F4" w14:textId="77777777">
          <w:pPr>
            <w:rPr>
              <w:sz w:val="10"/>
              <w:szCs w:val="10"/>
            </w:rPr>
          </w:pPr>
        </w:p>
        <w:p w:rsidR="00380ACF" w:rsidP="0015016E" w:rsidRDefault="00380ACF" w14:paraId="0EFBB021" w14:textId="6C951B90">
          <w:r w:rsidRPr="00380ACF">
            <w:rPr>
              <w:noProof/>
            </w:rPr>
            <w:drawing>
              <wp:inline distT="0" distB="0" distL="0" distR="0" wp14:anchorId="0A26CCA4" wp14:editId="55E72B44">
                <wp:extent cx="2047875" cy="1134548"/>
                <wp:effectExtent l="0" t="0" r="0" b="8890"/>
                <wp:docPr id="88862020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86202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8155" cy="1140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Pr="00F17E66" w:rsidR="00F17E66" w:rsidP="0015016E" w:rsidRDefault="00F17E66" w14:paraId="6F560366" w14:textId="31DA55B3">
          <w:pPr>
            <w:rPr>
              <w:sz w:val="10"/>
              <w:szCs w:val="10"/>
            </w:rPr>
          </w:pPr>
        </w:p>
      </w:tc>
      <w:tc>
        <w:tcPr>
          <w:tcW w:w="6220" w:type="dxa"/>
        </w:tcPr>
        <w:p w:rsidR="00380ACF" w:rsidP="00002427" w:rsidRDefault="00380ACF" w14:paraId="236DDD0D" w14:textId="77777777">
          <w:pPr>
            <w:jc w:val="center"/>
            <w:rPr>
              <w:rFonts w:asciiTheme="minorHAnsi" w:hAnsiTheme="minorHAnsi" w:cstheme="minorHAnsi"/>
              <w:color w:val="525252" w:themeColor="accent3" w:themeShade="80"/>
              <w:sz w:val="28"/>
              <w:szCs w:val="24"/>
            </w:rPr>
          </w:pPr>
        </w:p>
        <w:p w:rsidRPr="00A42963" w:rsidR="00A42963" w:rsidP="00A42963" w:rsidRDefault="00A42963" w14:paraId="2BBAF2B0" w14:textId="77777777">
          <w:pPr>
            <w:jc w:val="center"/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</w:pPr>
          <w:proofErr w:type="spellStart"/>
          <w:r w:rsidRPr="00A42963"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  <w:t>SusTainable</w:t>
          </w:r>
          <w:proofErr w:type="spellEnd"/>
          <w:r w:rsidRPr="00A42963"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  <w:t xml:space="preserve"> </w:t>
          </w:r>
          <w:proofErr w:type="spellStart"/>
          <w:r w:rsidRPr="00A42963"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  <w:t>dAta-dRiven</w:t>
          </w:r>
          <w:proofErr w:type="spellEnd"/>
          <w:r w:rsidRPr="00A42963"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  <w:t xml:space="preserve"> </w:t>
          </w:r>
          <w:proofErr w:type="spellStart"/>
          <w:r w:rsidRPr="00A42963">
            <w:rPr>
              <w:rFonts w:asciiTheme="minorHAnsi" w:hAnsiTheme="minorHAnsi" w:cstheme="minorHAnsi"/>
              <w:b/>
              <w:color w:val="024C41"/>
              <w:sz w:val="32"/>
              <w:szCs w:val="36"/>
              <w:lang w:val="en-US"/>
            </w:rPr>
            <w:t>manufacTuring</w:t>
          </w:r>
          <w:proofErr w:type="spellEnd"/>
        </w:p>
        <w:p w:rsidRPr="00A42963" w:rsidR="00A42963" w:rsidP="00A42963" w:rsidRDefault="00A42963" w14:paraId="3DFD2533" w14:textId="77777777">
          <w:pPr>
            <w:jc w:val="center"/>
            <w:rPr>
              <w:rFonts w:asciiTheme="minorHAnsi" w:hAnsiTheme="minorHAnsi" w:cstheme="minorHAnsi"/>
              <w:b/>
              <w:color w:val="525252" w:themeColor="accent3" w:themeShade="80"/>
              <w:sz w:val="16"/>
              <w:szCs w:val="20"/>
              <w:lang w:val="en-US"/>
            </w:rPr>
          </w:pPr>
        </w:p>
        <w:p w:rsidRPr="00A42963" w:rsidR="00A42963" w:rsidP="00A42963" w:rsidRDefault="00A42963" w14:paraId="3388F882" w14:textId="77777777">
          <w:pPr>
            <w:jc w:val="center"/>
            <w:rPr>
              <w:rFonts w:asciiTheme="minorHAnsi" w:hAnsiTheme="minorHAnsi" w:cstheme="minorHAnsi"/>
              <w:b/>
              <w:color w:val="00A98E"/>
              <w:sz w:val="24"/>
              <w:szCs w:val="32"/>
            </w:rPr>
          </w:pPr>
          <w:r w:rsidRPr="00A42963">
            <w:rPr>
              <w:rFonts w:asciiTheme="minorHAnsi" w:hAnsiTheme="minorHAnsi" w:cstheme="minorHAnsi"/>
              <w:b/>
              <w:color w:val="00A98E"/>
              <w:sz w:val="24"/>
              <w:szCs w:val="32"/>
            </w:rPr>
            <w:t>Accordo Innovazione DM 31/12/2021</w:t>
          </w:r>
        </w:p>
        <w:p w:rsidRPr="008862C9" w:rsidR="00380ACF" w:rsidP="00A42963" w:rsidRDefault="00A42963" w14:paraId="0D1DF9C7" w14:textId="28B26B0B">
          <w:pPr>
            <w:jc w:val="center"/>
            <w:rPr>
              <w:rFonts w:asciiTheme="minorHAnsi" w:hAnsiTheme="minorHAnsi" w:cstheme="minorHAnsi"/>
              <w:b/>
              <w:color w:val="595959"/>
              <w:szCs w:val="24"/>
              <w:lang w:val="en-US"/>
            </w:rPr>
          </w:pPr>
          <w:r w:rsidRPr="00A42963">
            <w:rPr>
              <w:rFonts w:asciiTheme="minorHAnsi" w:hAnsiTheme="minorHAnsi" w:cstheme="minorHAnsi"/>
              <w:b/>
              <w:color w:val="00A98E"/>
              <w:sz w:val="24"/>
              <w:szCs w:val="32"/>
            </w:rPr>
            <w:t>Prog. n. F/310087/01-05/X56</w:t>
          </w:r>
        </w:p>
      </w:tc>
    </w:tr>
  </w:tbl>
  <w:p w:rsidRPr="00002427" w:rsidR="00A45435" w:rsidP="00087A59" w:rsidRDefault="00A45435" w14:paraId="7DD20812" w14:textId="77777777">
    <w:pPr>
      <w:pStyle w:val="Intestazion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D5014"/>
    <w:multiLevelType w:val="hybridMultilevel"/>
    <w:tmpl w:val="93769E98"/>
    <w:lvl w:ilvl="0" w:tplc="0410000F">
      <w:start w:val="1"/>
      <w:numFmt w:val="decimal"/>
      <w:lvlText w:val="%1.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14121B98"/>
    <w:multiLevelType w:val="hybridMultilevel"/>
    <w:tmpl w:val="AD8680F6"/>
    <w:lvl w:ilvl="0" w:tplc="8AC64D14">
      <w:start w:val="1"/>
      <w:numFmt w:val="bullet"/>
      <w:pStyle w:val="cElencoPuntato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C91830AC">
      <w:start w:val="1"/>
      <w:numFmt w:val="decimal"/>
      <w:pStyle w:val="cElencoNumerato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20557A6"/>
    <w:multiLevelType w:val="hybridMultilevel"/>
    <w:tmpl w:val="7F88E97C"/>
    <w:lvl w:ilvl="0" w:tplc="0410000F">
      <w:start w:val="1"/>
      <w:numFmt w:val="decimal"/>
      <w:lvlText w:val="%1."/>
      <w:lvlJc w:val="left"/>
      <w:pPr>
        <w:ind w:left="1068" w:hanging="360"/>
      </w:p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D960A9C"/>
    <w:multiLevelType w:val="hybridMultilevel"/>
    <w:tmpl w:val="93769E98"/>
    <w:lvl w:ilvl="0" w:tplc="0410000F">
      <w:start w:val="1"/>
      <w:numFmt w:val="decimal"/>
      <w:lvlText w:val="%1.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2DF2637A"/>
    <w:multiLevelType w:val="hybridMultilevel"/>
    <w:tmpl w:val="2244106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75E36B0"/>
    <w:multiLevelType w:val="hybridMultilevel"/>
    <w:tmpl w:val="85B4CF3C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5123DF"/>
    <w:multiLevelType w:val="hybridMultilevel"/>
    <w:tmpl w:val="BF0CD8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414988">
    <w:abstractNumId w:val="1"/>
  </w:num>
  <w:num w:numId="2" w16cid:durableId="191889600">
    <w:abstractNumId w:val="0"/>
  </w:num>
  <w:num w:numId="3" w16cid:durableId="1405685383">
    <w:abstractNumId w:val="3"/>
  </w:num>
  <w:num w:numId="4" w16cid:durableId="905260640">
    <w:abstractNumId w:val="6"/>
  </w:num>
  <w:num w:numId="5" w16cid:durableId="453256951">
    <w:abstractNumId w:val="2"/>
  </w:num>
  <w:num w:numId="6" w16cid:durableId="522670935">
    <w:abstractNumId w:val="4"/>
  </w:num>
  <w:num w:numId="7" w16cid:durableId="10790593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CE5"/>
    <w:rsid w:val="00001033"/>
    <w:rsid w:val="00002427"/>
    <w:rsid w:val="00006006"/>
    <w:rsid w:val="00024280"/>
    <w:rsid w:val="00052384"/>
    <w:rsid w:val="00064C8D"/>
    <w:rsid w:val="0008606B"/>
    <w:rsid w:val="00087A59"/>
    <w:rsid w:val="000A188F"/>
    <w:rsid w:val="000B3532"/>
    <w:rsid w:val="000B5364"/>
    <w:rsid w:val="000E0F4B"/>
    <w:rsid w:val="00100C27"/>
    <w:rsid w:val="0010451F"/>
    <w:rsid w:val="001051CE"/>
    <w:rsid w:val="0010645D"/>
    <w:rsid w:val="00113341"/>
    <w:rsid w:val="00127BBC"/>
    <w:rsid w:val="001449AE"/>
    <w:rsid w:val="001462FF"/>
    <w:rsid w:val="00146F78"/>
    <w:rsid w:val="0015016E"/>
    <w:rsid w:val="001510E5"/>
    <w:rsid w:val="001554A8"/>
    <w:rsid w:val="001653F0"/>
    <w:rsid w:val="001822C7"/>
    <w:rsid w:val="00191ADB"/>
    <w:rsid w:val="001A0748"/>
    <w:rsid w:val="001C44BF"/>
    <w:rsid w:val="001E600D"/>
    <w:rsid w:val="00222544"/>
    <w:rsid w:val="00227AC2"/>
    <w:rsid w:val="002975EB"/>
    <w:rsid w:val="002A5642"/>
    <w:rsid w:val="002B45C4"/>
    <w:rsid w:val="002E15C9"/>
    <w:rsid w:val="002E47CA"/>
    <w:rsid w:val="002E484B"/>
    <w:rsid w:val="002F7338"/>
    <w:rsid w:val="00315AA6"/>
    <w:rsid w:val="003322CF"/>
    <w:rsid w:val="00343A1A"/>
    <w:rsid w:val="00347BBE"/>
    <w:rsid w:val="00350A3F"/>
    <w:rsid w:val="00370626"/>
    <w:rsid w:val="00371FD0"/>
    <w:rsid w:val="00380ACF"/>
    <w:rsid w:val="0038210E"/>
    <w:rsid w:val="00382ABE"/>
    <w:rsid w:val="00383857"/>
    <w:rsid w:val="00383873"/>
    <w:rsid w:val="00385DCD"/>
    <w:rsid w:val="00387C8F"/>
    <w:rsid w:val="003A3863"/>
    <w:rsid w:val="003A57CA"/>
    <w:rsid w:val="003C3A0D"/>
    <w:rsid w:val="003C64CC"/>
    <w:rsid w:val="003C78BD"/>
    <w:rsid w:val="003D56D6"/>
    <w:rsid w:val="003E42C0"/>
    <w:rsid w:val="003F4647"/>
    <w:rsid w:val="0040212E"/>
    <w:rsid w:val="00414D72"/>
    <w:rsid w:val="00426722"/>
    <w:rsid w:val="00432469"/>
    <w:rsid w:val="00434775"/>
    <w:rsid w:val="00442016"/>
    <w:rsid w:val="00443BED"/>
    <w:rsid w:val="00450950"/>
    <w:rsid w:val="00450A34"/>
    <w:rsid w:val="00450E87"/>
    <w:rsid w:val="0047034A"/>
    <w:rsid w:val="004710B2"/>
    <w:rsid w:val="004916F7"/>
    <w:rsid w:val="00493606"/>
    <w:rsid w:val="00493E90"/>
    <w:rsid w:val="004B09C4"/>
    <w:rsid w:val="004E415B"/>
    <w:rsid w:val="004E44AC"/>
    <w:rsid w:val="004F0C5E"/>
    <w:rsid w:val="004F0D85"/>
    <w:rsid w:val="004F32C6"/>
    <w:rsid w:val="004F52C7"/>
    <w:rsid w:val="005020E1"/>
    <w:rsid w:val="00506E16"/>
    <w:rsid w:val="0052090E"/>
    <w:rsid w:val="00530C1B"/>
    <w:rsid w:val="00562094"/>
    <w:rsid w:val="005635AE"/>
    <w:rsid w:val="0057172B"/>
    <w:rsid w:val="0058302C"/>
    <w:rsid w:val="005A3044"/>
    <w:rsid w:val="005A5BFE"/>
    <w:rsid w:val="005B40DA"/>
    <w:rsid w:val="005B52BF"/>
    <w:rsid w:val="005B5379"/>
    <w:rsid w:val="005B6BE3"/>
    <w:rsid w:val="005C62FD"/>
    <w:rsid w:val="005E6551"/>
    <w:rsid w:val="005E7218"/>
    <w:rsid w:val="005F7F0A"/>
    <w:rsid w:val="0061475E"/>
    <w:rsid w:val="00615811"/>
    <w:rsid w:val="00625C20"/>
    <w:rsid w:val="0063488E"/>
    <w:rsid w:val="00634A47"/>
    <w:rsid w:val="00641534"/>
    <w:rsid w:val="00642610"/>
    <w:rsid w:val="00655FC3"/>
    <w:rsid w:val="006870C1"/>
    <w:rsid w:val="006C6880"/>
    <w:rsid w:val="006C6D64"/>
    <w:rsid w:val="006F4EFB"/>
    <w:rsid w:val="006F5C0B"/>
    <w:rsid w:val="006F7023"/>
    <w:rsid w:val="00720738"/>
    <w:rsid w:val="00725F1C"/>
    <w:rsid w:val="00730651"/>
    <w:rsid w:val="00730942"/>
    <w:rsid w:val="00755FC1"/>
    <w:rsid w:val="007646A3"/>
    <w:rsid w:val="00783232"/>
    <w:rsid w:val="00792B4F"/>
    <w:rsid w:val="00796574"/>
    <w:rsid w:val="007D40B1"/>
    <w:rsid w:val="007F6F05"/>
    <w:rsid w:val="0081034F"/>
    <w:rsid w:val="0083544C"/>
    <w:rsid w:val="0083750A"/>
    <w:rsid w:val="0084603E"/>
    <w:rsid w:val="00846290"/>
    <w:rsid w:val="0085429B"/>
    <w:rsid w:val="008629CF"/>
    <w:rsid w:val="008862C9"/>
    <w:rsid w:val="00893C53"/>
    <w:rsid w:val="008A5A0D"/>
    <w:rsid w:val="008B7110"/>
    <w:rsid w:val="008C7ABE"/>
    <w:rsid w:val="008F5B7D"/>
    <w:rsid w:val="008F7966"/>
    <w:rsid w:val="00924708"/>
    <w:rsid w:val="0097184C"/>
    <w:rsid w:val="00973674"/>
    <w:rsid w:val="00992EC6"/>
    <w:rsid w:val="00993B29"/>
    <w:rsid w:val="009A3651"/>
    <w:rsid w:val="009A6504"/>
    <w:rsid w:val="009B40B9"/>
    <w:rsid w:val="009B5D8D"/>
    <w:rsid w:val="009D4F69"/>
    <w:rsid w:val="009F0CC0"/>
    <w:rsid w:val="009F6E03"/>
    <w:rsid w:val="00A031DD"/>
    <w:rsid w:val="00A107D3"/>
    <w:rsid w:val="00A17053"/>
    <w:rsid w:val="00A265D6"/>
    <w:rsid w:val="00A3371E"/>
    <w:rsid w:val="00A4172F"/>
    <w:rsid w:val="00A42963"/>
    <w:rsid w:val="00A45435"/>
    <w:rsid w:val="00A52CEE"/>
    <w:rsid w:val="00A550B9"/>
    <w:rsid w:val="00A67E40"/>
    <w:rsid w:val="00A72558"/>
    <w:rsid w:val="00A914BD"/>
    <w:rsid w:val="00AA3622"/>
    <w:rsid w:val="00AB1E29"/>
    <w:rsid w:val="00AC7E41"/>
    <w:rsid w:val="00AE28DE"/>
    <w:rsid w:val="00AF5714"/>
    <w:rsid w:val="00B1109C"/>
    <w:rsid w:val="00B2460F"/>
    <w:rsid w:val="00B30CF7"/>
    <w:rsid w:val="00B34DCE"/>
    <w:rsid w:val="00B52762"/>
    <w:rsid w:val="00B613C9"/>
    <w:rsid w:val="00B70282"/>
    <w:rsid w:val="00B70A7C"/>
    <w:rsid w:val="00B71BC6"/>
    <w:rsid w:val="00B751DC"/>
    <w:rsid w:val="00B75822"/>
    <w:rsid w:val="00B76C04"/>
    <w:rsid w:val="00B80B8C"/>
    <w:rsid w:val="00B83568"/>
    <w:rsid w:val="00B8550D"/>
    <w:rsid w:val="00B86FB9"/>
    <w:rsid w:val="00B91BC2"/>
    <w:rsid w:val="00BA013B"/>
    <w:rsid w:val="00BA6AFC"/>
    <w:rsid w:val="00BA7CD5"/>
    <w:rsid w:val="00BB2626"/>
    <w:rsid w:val="00BE07DF"/>
    <w:rsid w:val="00BE3462"/>
    <w:rsid w:val="00BE7CC2"/>
    <w:rsid w:val="00BF0D90"/>
    <w:rsid w:val="00C04F39"/>
    <w:rsid w:val="00C05E87"/>
    <w:rsid w:val="00C10053"/>
    <w:rsid w:val="00C209DC"/>
    <w:rsid w:val="00C231E0"/>
    <w:rsid w:val="00C27F1C"/>
    <w:rsid w:val="00C57075"/>
    <w:rsid w:val="00C8188E"/>
    <w:rsid w:val="00CA6DE6"/>
    <w:rsid w:val="00CB0E79"/>
    <w:rsid w:val="00CE26FC"/>
    <w:rsid w:val="00CF2A77"/>
    <w:rsid w:val="00D00B54"/>
    <w:rsid w:val="00D13170"/>
    <w:rsid w:val="00D2509B"/>
    <w:rsid w:val="00D311C2"/>
    <w:rsid w:val="00D37CF8"/>
    <w:rsid w:val="00D42E90"/>
    <w:rsid w:val="00D50B33"/>
    <w:rsid w:val="00D651DA"/>
    <w:rsid w:val="00D74CD3"/>
    <w:rsid w:val="00D93A8C"/>
    <w:rsid w:val="00D94EF4"/>
    <w:rsid w:val="00D97864"/>
    <w:rsid w:val="00DA23F0"/>
    <w:rsid w:val="00DB1A5B"/>
    <w:rsid w:val="00DC1BE9"/>
    <w:rsid w:val="00DE103F"/>
    <w:rsid w:val="00DE2135"/>
    <w:rsid w:val="00DE3725"/>
    <w:rsid w:val="00DE3A80"/>
    <w:rsid w:val="00DE7D27"/>
    <w:rsid w:val="00DF70B0"/>
    <w:rsid w:val="00E00C2B"/>
    <w:rsid w:val="00E14603"/>
    <w:rsid w:val="00E15F0D"/>
    <w:rsid w:val="00E34E57"/>
    <w:rsid w:val="00E551CC"/>
    <w:rsid w:val="00E611F1"/>
    <w:rsid w:val="00E64474"/>
    <w:rsid w:val="00E72CA7"/>
    <w:rsid w:val="00E84486"/>
    <w:rsid w:val="00E924E9"/>
    <w:rsid w:val="00EB1C73"/>
    <w:rsid w:val="00EC0D9B"/>
    <w:rsid w:val="00EE5CAC"/>
    <w:rsid w:val="00F17E66"/>
    <w:rsid w:val="00F21F66"/>
    <w:rsid w:val="00F232FF"/>
    <w:rsid w:val="00F34BF3"/>
    <w:rsid w:val="00F406F1"/>
    <w:rsid w:val="00F560E0"/>
    <w:rsid w:val="00F6345D"/>
    <w:rsid w:val="00F85C74"/>
    <w:rsid w:val="00F92042"/>
    <w:rsid w:val="00F976DC"/>
    <w:rsid w:val="00FA2CE5"/>
    <w:rsid w:val="00FC24C7"/>
    <w:rsid w:val="00FC3370"/>
    <w:rsid w:val="00FD34F7"/>
    <w:rsid w:val="00FD6B54"/>
    <w:rsid w:val="00FF0C55"/>
    <w:rsid w:val="1775785A"/>
    <w:rsid w:val="1956D9D2"/>
    <w:rsid w:val="23A1DAF1"/>
    <w:rsid w:val="23DA3E87"/>
    <w:rsid w:val="2CCD05E7"/>
    <w:rsid w:val="4663C8B5"/>
    <w:rsid w:val="55E9D4E7"/>
    <w:rsid w:val="70697FB7"/>
    <w:rsid w:val="7191D35C"/>
    <w:rsid w:val="76E9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A5BCCB"/>
  <w15:chartTrackingRefBased/>
  <w15:docId w15:val="{8246964D-62D7-48E0-80E5-947F3535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e" w:default="1">
    <w:name w:val="Normal"/>
    <w:qFormat/>
    <w:rsid w:val="00A42963"/>
    <w:rPr>
      <w:rFonts w:ascii="Arial Narrow" w:hAnsi="Arial Narrow"/>
      <w:sz w:val="22"/>
      <w:szCs w:val="22"/>
    </w:rPr>
  </w:style>
  <w:style w:type="character" w:styleId="Carpredefinitoparagrafo" w:default="1">
    <w:name w:val="Default Paragraph Font"/>
    <w:uiPriority w:val="1"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Intestazione">
    <w:name w:val="header"/>
    <w:basedOn w:val="Normale"/>
    <w:rsid w:val="0083544C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rsid w:val="0083544C"/>
    <w:pPr>
      <w:tabs>
        <w:tab w:val="center" w:pos="4819"/>
        <w:tab w:val="right" w:pos="9638"/>
      </w:tabs>
    </w:pPr>
  </w:style>
  <w:style w:type="character" w:styleId="Collegamentoipertestuale">
    <w:name w:val="Hyperlink"/>
    <w:basedOn w:val="Carpredefinitoparagrafo"/>
    <w:rsid w:val="00383873"/>
    <w:rPr>
      <w:color w:val="0000FF"/>
      <w:u w:val="single"/>
    </w:rPr>
  </w:style>
  <w:style w:type="paragraph" w:styleId="cIndirizzo" w:customStyle="1">
    <w:name w:val="cIndirizzo"/>
    <w:basedOn w:val="Normale"/>
    <w:next w:val="Normale"/>
    <w:rsid w:val="00893C53"/>
    <w:pPr>
      <w:ind w:left="6804"/>
    </w:pPr>
  </w:style>
  <w:style w:type="paragraph" w:styleId="cCorteseAttenzione" w:customStyle="1">
    <w:name w:val="cCorteseAttenzione"/>
    <w:basedOn w:val="Normale"/>
    <w:next w:val="cIndirizzo"/>
    <w:rsid w:val="00893C53"/>
    <w:pPr>
      <w:ind w:left="6804"/>
    </w:pPr>
    <w:rPr>
      <w:i/>
    </w:rPr>
  </w:style>
  <w:style w:type="paragraph" w:styleId="cRagioneSociale" w:customStyle="1">
    <w:name w:val="cRagioneSociale"/>
    <w:basedOn w:val="Normale"/>
    <w:next w:val="cCorteseAttenzione"/>
    <w:rsid w:val="00E14603"/>
    <w:pPr>
      <w:spacing w:before="480"/>
      <w:ind w:left="6804"/>
    </w:pPr>
    <w:rPr>
      <w:b/>
    </w:rPr>
  </w:style>
  <w:style w:type="paragraph" w:styleId="cOggetto" w:customStyle="1">
    <w:name w:val="cOggetto"/>
    <w:basedOn w:val="Normale"/>
    <w:next w:val="Normale"/>
    <w:rsid w:val="00893C53"/>
    <w:pPr>
      <w:spacing w:before="480" w:after="360"/>
    </w:pPr>
  </w:style>
  <w:style w:type="paragraph" w:styleId="cElencoPuntato" w:customStyle="1">
    <w:name w:val="cElencoPuntato"/>
    <w:basedOn w:val="Normale"/>
    <w:rsid w:val="00893C53"/>
    <w:pPr>
      <w:numPr>
        <w:numId w:val="1"/>
      </w:numPr>
      <w:tabs>
        <w:tab w:val="clear" w:pos="720"/>
        <w:tab w:val="num" w:pos="360"/>
      </w:tabs>
      <w:ind w:left="360" w:hanging="180"/>
    </w:pPr>
  </w:style>
  <w:style w:type="paragraph" w:styleId="cElencoNumerato" w:customStyle="1">
    <w:name w:val="cElencoNumerato"/>
    <w:basedOn w:val="Normale"/>
    <w:rsid w:val="00893C53"/>
    <w:pPr>
      <w:numPr>
        <w:ilvl w:val="1"/>
        <w:numId w:val="1"/>
      </w:numPr>
      <w:tabs>
        <w:tab w:val="clear" w:pos="1440"/>
        <w:tab w:val="num" w:pos="360"/>
      </w:tabs>
      <w:ind w:left="360" w:hanging="180"/>
    </w:pPr>
  </w:style>
  <w:style w:type="paragraph" w:styleId="cSaluto" w:customStyle="1">
    <w:name w:val="cSaluto"/>
    <w:basedOn w:val="Normale"/>
    <w:next w:val="Normale"/>
    <w:rsid w:val="00DE103F"/>
    <w:pPr>
      <w:spacing w:after="120"/>
    </w:pPr>
    <w:rPr>
      <w:i/>
    </w:rPr>
  </w:style>
  <w:style w:type="paragraph" w:styleId="cFunzioneFirmatario" w:customStyle="1">
    <w:name w:val="cFunzioneFirmatario"/>
    <w:basedOn w:val="Normale"/>
    <w:next w:val="Normale"/>
    <w:rsid w:val="00D00B54"/>
    <w:pPr>
      <w:ind w:left="6804"/>
    </w:pPr>
    <w:rPr>
      <w:i/>
    </w:rPr>
  </w:style>
  <w:style w:type="paragraph" w:styleId="cFirmatario" w:customStyle="1">
    <w:name w:val="cFirmatario"/>
    <w:basedOn w:val="Normale"/>
    <w:next w:val="cFunzioneFirmatario"/>
    <w:rsid w:val="00D00B54"/>
    <w:pPr>
      <w:spacing w:before="480"/>
      <w:ind w:left="6804"/>
    </w:pPr>
  </w:style>
  <w:style w:type="table" w:styleId="Grigliatabella">
    <w:name w:val="Table Grid"/>
    <w:basedOn w:val="Tabellanormale"/>
    <w:rsid w:val="00B751D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umeropagina">
    <w:name w:val="page number"/>
    <w:basedOn w:val="Carpredefinitoparagrafo"/>
    <w:rsid w:val="00B751DC"/>
  </w:style>
  <w:style w:type="paragraph" w:styleId="Paragrafoelenco">
    <w:name w:val="List Paragraph"/>
    <w:basedOn w:val="Normale"/>
    <w:uiPriority w:val="34"/>
    <w:qFormat/>
    <w:rsid w:val="00CA6DE6"/>
    <w:pPr>
      <w:ind w:left="720"/>
      <w:contextualSpacing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370626"/>
    <w:rPr>
      <w:rFonts w:ascii="Arial Narrow" w:hAnsi="Arial Narrow"/>
      <w:sz w:val="22"/>
      <w:szCs w:val="22"/>
    </w:rPr>
  </w:style>
  <w:style w:type="character" w:styleId="Collegamentovisitato">
    <w:name w:val="FollowedHyperlink"/>
    <w:basedOn w:val="Carpredefinitoparagrafo"/>
    <w:rsid w:val="00F560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ceramichegresmalt.sharepoint.com/sites/progettistartvolt/Documenti%20condivisi/S4.Attivit&#224;%20di%20R&amp;S%20-%20OR/1.Piano%20di%20Sviluppo%20Finale/START_Piano_di_Sviluppo_all4_integrato.pdf?CT=1689066917148&amp;OR=ItemsView" TargetMode="Externa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OMMERCIALE%20FIORANO\Tesi\2010\Alessandro%20Vitto\Autorizzazione%20Alessandro.dot" TargetMode="External"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CC961CE0EB86C4BAF5FBA22B52F24DB" ma:contentTypeVersion="17" ma:contentTypeDescription="Creare un nuovo documento." ma:contentTypeScope="" ma:versionID="0a5f7229cbb106ba2abe7c95b092b442">
  <xsd:schema xmlns:xsd="http://www.w3.org/2001/XMLSchema" xmlns:xs="http://www.w3.org/2001/XMLSchema" xmlns:p="http://schemas.microsoft.com/office/2006/metadata/properties" xmlns:ns2="56f694ce-0d8d-4140-af7b-51105567e791" xmlns:ns3="ad955218-927d-446f-bd94-718ac5e6255c" targetNamespace="http://schemas.microsoft.com/office/2006/metadata/properties" ma:root="true" ma:fieldsID="5e0b6d1355d1909234ea1c3671f66232" ns2:_="" ns3:_="">
    <xsd:import namespace="56f694ce-0d8d-4140-af7b-51105567e791"/>
    <xsd:import namespace="ad955218-927d-446f-bd94-718ac5e625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694ce-0d8d-4140-af7b-51105567e7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 immagine" ma:readOnly="false" ma:fieldId="{5cf76f15-5ced-4ddc-b409-7134ff3c332f}" ma:taxonomyMulti="true" ma:sspId="a3126849-ed39-4324-a057-c3f9becfef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955218-927d-446f-bd94-718ac5e6255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aca5ff2-35fa-4634-855e-35521b5f5a05}" ma:internalName="TaxCatchAll" ma:showField="CatchAllData" ma:web="ad955218-927d-446f-bd94-718ac5e625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f694ce-0d8d-4140-af7b-51105567e791">
      <Terms xmlns="http://schemas.microsoft.com/office/infopath/2007/PartnerControls"/>
    </lcf76f155ced4ddcb4097134ff3c332f>
    <TaxCatchAll xmlns="ad955218-927d-446f-bd94-718ac5e6255c" xsi:nil="true"/>
  </documentManagement>
</p:properties>
</file>

<file path=customXml/itemProps1.xml><?xml version="1.0" encoding="utf-8"?>
<ds:datastoreItem xmlns:ds="http://schemas.openxmlformats.org/officeDocument/2006/customXml" ds:itemID="{BB0AA0DE-F95E-48A6-A386-1FF17D0AB3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A8B1E8-67FC-48F3-80DE-6E09F3797C2A}"/>
</file>

<file path=customXml/itemProps3.xml><?xml version="1.0" encoding="utf-8"?>
<ds:datastoreItem xmlns:ds="http://schemas.openxmlformats.org/officeDocument/2006/customXml" ds:itemID="{CC107ABC-960D-44AD-BFCA-9ECF2E8328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3B02D6-3A44-4F96-A66F-28D9C110DA91}">
  <ds:schemaRefs>
    <ds:schemaRef ds:uri="http://schemas.openxmlformats.org/package/2006/metadata/core-properties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ad955218-927d-446f-bd94-718ac5e6255c"/>
    <ds:schemaRef ds:uri="56f694ce-0d8d-4140-af7b-51105567e791"/>
    <ds:schemaRef ds:uri="http://www.w3.org/XML/1998/namespace"/>
    <ds:schemaRef ds:uri="http://purl.org/dc/terms/"/>
    <ds:schemaRef ds:uri="http://purl.org/dc/elements/1.1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Autorizzazione Alessandro</ap:Template>
  <ap:Application>Microsoft Word for the web</ap:Application>
  <ap:DocSecurity>0</ap:DocSecurity>
  <ap:ScaleCrop>false</ap:ScaleCrop>
  <ap:Company>Proelia Sistemi Srl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Ragione Sociale</dc:title>
  <dc:subject/>
  <dc:creator>Settembre Davide</dc:creator>
  <cp:keywords/>
  <dc:description/>
  <cp:lastModifiedBy>Luca Iattici</cp:lastModifiedBy>
  <cp:revision>81</cp:revision>
  <cp:lastPrinted>2018-04-19T13:54:00Z</cp:lastPrinted>
  <dcterms:created xsi:type="dcterms:W3CDTF">2018-04-19T13:56:00Z</dcterms:created>
  <dcterms:modified xsi:type="dcterms:W3CDTF">2025-09-25T14:00:07Z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0x0101000CC961CE0EB86C4BAF5FBA22B52F24DB</vt:lpwstr>
  </property>
  <property fmtid="{D5CDD505-2E9C-101B-9397-08002B2CF9AE}" pid="3" name="MediaServiceImageTags">
    <vt:lpwstr/>
  </property>
  <property fmtid="{D5CDD505-2E9C-101B-9397-08002B2CF9AE}" pid="5" name="docLang">
    <vt:lpwstr>it</vt:lpwstr>
  </property>
</Properties>
</file>